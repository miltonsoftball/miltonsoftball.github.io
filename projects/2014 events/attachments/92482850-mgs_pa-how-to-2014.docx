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2FF16B" w14:textId="77777777" w:rsidR="00025775" w:rsidRPr="00025775" w:rsidRDefault="00025775" w:rsidP="00025775">
      <w:pPr>
        <w:rPr>
          <w:b/>
        </w:rPr>
      </w:pPr>
    </w:p>
    <w:p w14:paraId="1B4D5257" w14:textId="1A80D21F" w:rsidR="00025775" w:rsidRPr="00025775" w:rsidRDefault="00D40464" w:rsidP="00025775">
      <w:pPr>
        <w:rPr>
          <w:b/>
          <w:sz w:val="28"/>
        </w:rPr>
      </w:pPr>
      <w:r>
        <w:rPr>
          <w:b/>
          <w:sz w:val="28"/>
        </w:rPr>
        <w:t>PA/Sound System Setup</w:t>
      </w:r>
    </w:p>
    <w:p w14:paraId="005C9D7D" w14:textId="1F83727E" w:rsidR="00025775" w:rsidRPr="00025775" w:rsidRDefault="00902790" w:rsidP="00025775">
      <w:pPr>
        <w:rPr>
          <w:i/>
        </w:rPr>
      </w:pPr>
      <w:r>
        <w:rPr>
          <w:i/>
        </w:rPr>
        <w:t xml:space="preserve">Last Update: </w:t>
      </w:r>
      <w:r w:rsidR="00D40464">
        <w:rPr>
          <w:i/>
        </w:rPr>
        <w:t>June 13</w:t>
      </w:r>
      <w:r>
        <w:rPr>
          <w:i/>
        </w:rPr>
        <w:t>, 2014</w:t>
      </w:r>
    </w:p>
    <w:p w14:paraId="7C127BA1" w14:textId="77777777" w:rsidR="00025775" w:rsidRPr="00025775" w:rsidRDefault="00025775" w:rsidP="00025775"/>
    <w:p w14:paraId="3476EB09" w14:textId="77777777" w:rsidR="0019323B" w:rsidRDefault="0019323B" w:rsidP="00025775"/>
    <w:p w14:paraId="36E3CC46" w14:textId="09E57C02" w:rsidR="00C931AA" w:rsidRDefault="00C931AA" w:rsidP="00025775">
      <w:pPr>
        <w:rPr>
          <w:b/>
        </w:rPr>
      </w:pPr>
      <w:r>
        <w:t xml:space="preserve">The PA System is fairly easy to set up.  </w:t>
      </w:r>
      <w:r w:rsidRPr="00C931AA">
        <w:rPr>
          <w:b/>
        </w:rPr>
        <w:t>If it is raining please shut the system down (main unit and speak</w:t>
      </w:r>
      <w:r>
        <w:rPr>
          <w:b/>
        </w:rPr>
        <w:t>ers) and place it in a dry area.</w:t>
      </w:r>
    </w:p>
    <w:p w14:paraId="5C206B7A" w14:textId="77777777" w:rsidR="00C931AA" w:rsidRDefault="00C931AA" w:rsidP="00025775">
      <w:pPr>
        <w:rPr>
          <w:b/>
        </w:rPr>
      </w:pPr>
    </w:p>
    <w:p w14:paraId="516FA65E" w14:textId="434E42C8" w:rsidR="00C931AA" w:rsidRDefault="00C931AA" w:rsidP="00025775">
      <w:pPr>
        <w:rPr>
          <w:b/>
        </w:rPr>
      </w:pPr>
      <w:r>
        <w:rPr>
          <w:b/>
        </w:rPr>
        <w:t>PREP WORK</w:t>
      </w:r>
    </w:p>
    <w:p w14:paraId="62C7FD30" w14:textId="6675AFD6" w:rsidR="00C931AA" w:rsidRDefault="00C931AA" w:rsidP="00C931AA">
      <w:pPr>
        <w:pStyle w:val="ListParagraph"/>
        <w:numPr>
          <w:ilvl w:val="0"/>
          <w:numId w:val="20"/>
        </w:numPr>
      </w:pPr>
      <w:r w:rsidRPr="00C931AA">
        <w:t>Run extension co</w:t>
      </w:r>
      <w:r>
        <w:t xml:space="preserve">rds from the Little League field (behind home page) all the way along the fence, across the walkway and then along the softball fence.  </w:t>
      </w:r>
    </w:p>
    <w:p w14:paraId="73B2EFA2" w14:textId="5125C525" w:rsidR="00E60DBB" w:rsidRDefault="00E60DBB" w:rsidP="00C931AA">
      <w:pPr>
        <w:pStyle w:val="ListParagraph"/>
        <w:numPr>
          <w:ilvl w:val="0"/>
          <w:numId w:val="20"/>
        </w:numPr>
      </w:pPr>
      <w:r>
        <w:t>When you plug it into the outlet, I would recommend first looping it around the fence and tying it into a knot.  This will take the pressure off the plug/outlet and hopefully prevent it from inadvertently being unplugged.</w:t>
      </w:r>
    </w:p>
    <w:p w14:paraId="32A01F00" w14:textId="460B3E3E" w:rsidR="00E60DBB" w:rsidRDefault="00E60DBB" w:rsidP="00C931AA">
      <w:pPr>
        <w:pStyle w:val="ListParagraph"/>
        <w:numPr>
          <w:ilvl w:val="0"/>
          <w:numId w:val="20"/>
        </w:numPr>
      </w:pPr>
      <w:r>
        <w:t>Set up a small table next to the green box and place the sound system on top of it.</w:t>
      </w:r>
    </w:p>
    <w:p w14:paraId="1E02F436" w14:textId="77777777" w:rsidR="00E60DBB" w:rsidRDefault="00E60DBB" w:rsidP="00E60DBB">
      <w:pPr>
        <w:ind w:left="360"/>
      </w:pPr>
    </w:p>
    <w:p w14:paraId="24ACD1AA" w14:textId="77777777" w:rsidR="00E60DBB" w:rsidRDefault="00E60DBB" w:rsidP="00E60DBB">
      <w:pPr>
        <w:ind w:left="360"/>
      </w:pPr>
    </w:p>
    <w:p w14:paraId="14F43A9B" w14:textId="78790999" w:rsidR="00E60DBB" w:rsidRPr="00E60DBB" w:rsidRDefault="00E60DBB" w:rsidP="00E60DBB">
      <w:pPr>
        <w:rPr>
          <w:b/>
        </w:rPr>
      </w:pPr>
      <w:r w:rsidRPr="00E60DBB">
        <w:rPr>
          <w:b/>
        </w:rPr>
        <w:t>AUDIO SETUP</w:t>
      </w:r>
    </w:p>
    <w:p w14:paraId="3A1E88F6" w14:textId="414112AE" w:rsidR="00C931AA" w:rsidRDefault="00FE570A" w:rsidP="00FE570A">
      <w:pPr>
        <w:pStyle w:val="ListParagraph"/>
        <w:numPr>
          <w:ilvl w:val="0"/>
          <w:numId w:val="21"/>
        </w:numPr>
      </w:pPr>
      <w:r>
        <w:t>Remove the speakers from the main unit by pulling the snaps open</w:t>
      </w:r>
    </w:p>
    <w:p w14:paraId="300169B5" w14:textId="73380599" w:rsidR="00FE570A" w:rsidRDefault="00FE570A" w:rsidP="00FE570A">
      <w:pPr>
        <w:pStyle w:val="ListParagraph"/>
        <w:numPr>
          <w:ilvl w:val="0"/>
          <w:numId w:val="21"/>
        </w:numPr>
      </w:pPr>
      <w:r>
        <w:t>Each speaker can be removed from the unit and placed in the proper location.  In the past we have placed one on top of the green box and the other on the other side of the green box facing up the hill.</w:t>
      </w:r>
    </w:p>
    <w:p w14:paraId="78767373" w14:textId="315BD0B3" w:rsidR="00FE570A" w:rsidRDefault="00FE570A" w:rsidP="00FE570A">
      <w:pPr>
        <w:pStyle w:val="ListParagraph"/>
        <w:numPr>
          <w:ilvl w:val="0"/>
          <w:numId w:val="21"/>
        </w:numPr>
      </w:pPr>
      <w:r>
        <w:t>Open the wire storage compartment on one side of the unit.  Remove the wires.</w:t>
      </w:r>
      <w:r>
        <w:br/>
      </w:r>
    </w:p>
    <w:p w14:paraId="61790D40" w14:textId="75163E84" w:rsidR="00FE570A" w:rsidRPr="00E60DBB" w:rsidRDefault="00FE570A" w:rsidP="00FE570A">
      <w:pPr>
        <w:pStyle w:val="ListParagraph"/>
      </w:pPr>
      <w:r>
        <w:rPr>
          <w:noProof/>
        </w:rPr>
        <w:drawing>
          <wp:inline distT="0" distB="0" distL="0" distR="0" wp14:anchorId="6A61E558" wp14:editId="779E12C3">
            <wp:extent cx="2819400" cy="2112576"/>
            <wp:effectExtent l="25400" t="25400" r="25400" b="215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784" cy="2112864"/>
                    </a:xfrm>
                    <a:prstGeom prst="rect">
                      <a:avLst/>
                    </a:prstGeom>
                    <a:noFill/>
                    <a:ln>
                      <a:solidFill>
                        <a:srgbClr val="000000"/>
                      </a:solidFill>
                    </a:ln>
                  </pic:spPr>
                </pic:pic>
              </a:graphicData>
            </a:graphic>
          </wp:inline>
        </w:drawing>
      </w:r>
    </w:p>
    <w:p w14:paraId="7F929E3C" w14:textId="77777777" w:rsidR="00C931AA" w:rsidRDefault="00C931AA" w:rsidP="00025775"/>
    <w:p w14:paraId="2A623B4B" w14:textId="1D6587CB" w:rsidR="00FE570A" w:rsidRDefault="00A336B3" w:rsidP="00FE570A">
      <w:pPr>
        <w:pStyle w:val="ListParagraph"/>
        <w:numPr>
          <w:ilvl w:val="0"/>
          <w:numId w:val="21"/>
        </w:numPr>
      </w:pPr>
      <w:r>
        <w:t xml:space="preserve">Run the speakers wire from the speaker to the unit.  </w:t>
      </w:r>
      <w:r w:rsidR="00335C24">
        <w:t>Each</w:t>
      </w:r>
      <w:r>
        <w:t xml:space="preserve"> end of each speaker wire </w:t>
      </w:r>
      <w:r w:rsidR="00335C24">
        <w:t xml:space="preserve">is the same and </w:t>
      </w:r>
      <w:r>
        <w:t>looks like this:</w:t>
      </w:r>
    </w:p>
    <w:p w14:paraId="640DFD39" w14:textId="77777777" w:rsidR="00A336B3" w:rsidRDefault="00A336B3" w:rsidP="00A336B3">
      <w:pPr>
        <w:ind w:left="720"/>
      </w:pPr>
    </w:p>
    <w:p w14:paraId="33D6039D" w14:textId="4FC5E1EB" w:rsidR="00A336B3" w:rsidRDefault="00A336B3" w:rsidP="00646EB4">
      <w:pPr>
        <w:ind w:left="720"/>
      </w:pPr>
      <w:r>
        <w:rPr>
          <w:noProof/>
        </w:rPr>
        <w:drawing>
          <wp:inline distT="0" distB="0" distL="0" distR="0" wp14:anchorId="3DA6DFEF" wp14:editId="2ECD0531">
            <wp:extent cx="3107449" cy="1557867"/>
            <wp:effectExtent l="25400" t="25400" r="17145" b="171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50301" b="12098"/>
                    <a:stretch/>
                  </pic:blipFill>
                  <pic:spPr bwMode="auto">
                    <a:xfrm>
                      <a:off x="0" y="0"/>
                      <a:ext cx="3108581" cy="155843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127F58F4" w14:textId="6CB97FEE" w:rsidR="00335C24" w:rsidRDefault="00335C24" w:rsidP="00335C24">
      <w:pPr>
        <w:pStyle w:val="ListParagraph"/>
        <w:numPr>
          <w:ilvl w:val="0"/>
          <w:numId w:val="21"/>
        </w:numPr>
      </w:pPr>
      <w:r>
        <w:lastRenderedPageBreak/>
        <w:t>On the speaker, plug the speaker into the front:</w:t>
      </w:r>
      <w:r>
        <w:br/>
      </w:r>
      <w:r>
        <w:br/>
      </w:r>
      <w:r>
        <w:rPr>
          <w:noProof/>
        </w:rPr>
        <w:drawing>
          <wp:inline distT="0" distB="0" distL="0" distR="0" wp14:anchorId="22D12DB6" wp14:editId="0AF8253E">
            <wp:extent cx="3108474" cy="1169246"/>
            <wp:effectExtent l="25400" t="25400" r="15875" b="247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49800"/>
                    <a:stretch/>
                  </pic:blipFill>
                  <pic:spPr bwMode="auto">
                    <a:xfrm>
                      <a:off x="0" y="0"/>
                      <a:ext cx="3108960" cy="1169429"/>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r>
    </w:p>
    <w:p w14:paraId="217A318F" w14:textId="2191C6CB" w:rsidR="00335C24" w:rsidRDefault="00BB5B41" w:rsidP="00335C24">
      <w:pPr>
        <w:pStyle w:val="ListParagraph"/>
        <w:numPr>
          <w:ilvl w:val="0"/>
          <w:numId w:val="21"/>
        </w:numPr>
      </w:pPr>
      <w:r>
        <w:rPr>
          <w:noProof/>
        </w:rPr>
        <mc:AlternateContent>
          <mc:Choice Requires="wps">
            <w:drawing>
              <wp:anchor distT="0" distB="0" distL="114300" distR="114300" simplePos="0" relativeHeight="251659264" behindDoc="0" locked="0" layoutInCell="1" allowOverlap="1" wp14:anchorId="5D881BC8" wp14:editId="30CF9D08">
                <wp:simplePos x="0" y="0"/>
                <wp:positionH relativeFrom="column">
                  <wp:posOffset>2458720</wp:posOffset>
                </wp:positionH>
                <wp:positionV relativeFrom="paragraph">
                  <wp:posOffset>1670262</wp:posOffset>
                </wp:positionV>
                <wp:extent cx="872067" cy="601133"/>
                <wp:effectExtent l="76200" t="50800" r="67945" b="110490"/>
                <wp:wrapNone/>
                <wp:docPr id="7" name="Straight Arrow Connector 7"/>
                <wp:cNvGraphicFramePr/>
                <a:graphic xmlns:a="http://schemas.openxmlformats.org/drawingml/2006/main">
                  <a:graphicData uri="http://schemas.microsoft.com/office/word/2010/wordprocessingShape">
                    <wps:wsp>
                      <wps:cNvCnPr/>
                      <wps:spPr>
                        <a:xfrm flipH="1">
                          <a:off x="0" y="0"/>
                          <a:ext cx="872067" cy="601133"/>
                        </a:xfrm>
                        <a:prstGeom prst="straightConnector1">
                          <a:avLst/>
                        </a:prstGeom>
                        <a:ln w="38100" cmpd="sng">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7" o:spid="_x0000_s1026" type="#_x0000_t32" style="position:absolute;margin-left:193.6pt;margin-top:131.5pt;width:68.65pt;height:47.3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" strokecolor="#4f81bd [3204]" strokeweight="3pt">
                <v:stroke endarrow="open"/>
                <v:shadow on="t" opacity="24903f" mv:blur="40000f" origin=",.5" offset="0,20000emu"/>
              </v:shape>
            </w:pict>
          </mc:Fallback>
        </mc:AlternateContent>
      </w:r>
      <w:r w:rsidR="00335C24">
        <w:t xml:space="preserve">On the </w:t>
      </w:r>
      <w:r w:rsidR="00205F1E">
        <w:t>main unit, plug each speaker wire into the speaker jack as shown below:</w:t>
      </w:r>
      <w:r>
        <w:br/>
      </w:r>
      <w:r>
        <w:br/>
      </w:r>
      <w:r>
        <w:rPr>
          <w:noProof/>
        </w:rPr>
        <w:drawing>
          <wp:inline distT="0" distB="0" distL="0" distR="0" wp14:anchorId="31C01459" wp14:editId="6B01EE08">
            <wp:extent cx="3108960" cy="4145176"/>
            <wp:effectExtent l="25400" t="25400" r="15240" b="209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960" cy="4145176"/>
                    </a:xfrm>
                    <a:prstGeom prst="rect">
                      <a:avLst/>
                    </a:prstGeom>
                    <a:noFill/>
                    <a:ln>
                      <a:solidFill>
                        <a:srgbClr val="000000"/>
                      </a:solidFill>
                    </a:ln>
                  </pic:spPr>
                </pic:pic>
              </a:graphicData>
            </a:graphic>
          </wp:inline>
        </w:drawing>
      </w:r>
      <w:r w:rsidR="00DB7EA2">
        <w:br/>
      </w:r>
    </w:p>
    <w:p w14:paraId="530236C3" w14:textId="0DED4ABA" w:rsidR="00BD3442" w:rsidRDefault="008E0383" w:rsidP="00335C24">
      <w:pPr>
        <w:pStyle w:val="ListParagraph"/>
        <w:numPr>
          <w:ilvl w:val="0"/>
          <w:numId w:val="21"/>
        </w:numPr>
      </w:pPr>
      <w:r>
        <w:rPr>
          <w:noProof/>
        </w:rPr>
        <mc:AlternateContent>
          <mc:Choice Requires="wps">
            <w:drawing>
              <wp:anchor distT="0" distB="0" distL="114300" distR="114300" simplePos="0" relativeHeight="251661312" behindDoc="0" locked="0" layoutInCell="1" allowOverlap="1" wp14:anchorId="2ABB811C" wp14:editId="56E1F8C0">
                <wp:simplePos x="0" y="0"/>
                <wp:positionH relativeFrom="column">
                  <wp:posOffset>3474296</wp:posOffset>
                </wp:positionH>
                <wp:positionV relativeFrom="paragraph">
                  <wp:posOffset>1061932</wp:posOffset>
                </wp:positionV>
                <wp:extent cx="1067222" cy="9313"/>
                <wp:effectExtent l="76200" t="177800" r="0" b="219710"/>
                <wp:wrapNone/>
                <wp:docPr id="9" name="Straight Arrow Connector 9"/>
                <wp:cNvGraphicFramePr/>
                <a:graphic xmlns:a="http://schemas.openxmlformats.org/drawingml/2006/main">
                  <a:graphicData uri="http://schemas.microsoft.com/office/word/2010/wordprocessingShape">
                    <wps:wsp>
                      <wps:cNvCnPr/>
                      <wps:spPr>
                        <a:xfrm flipH="1" flipV="1">
                          <a:off x="0" y="0"/>
                          <a:ext cx="1067222" cy="9313"/>
                        </a:xfrm>
                        <a:prstGeom prst="straightConnector1">
                          <a:avLst/>
                        </a:prstGeom>
                        <a:ln w="38100" cmpd="sng">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273.55pt;margin-top:83.6pt;width:84.05pt;height:.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" strokecolor="#4f81bd [3204]" strokeweight="3pt">
                <v:stroke endarrow="open"/>
                <v:shadow on="t" opacity="24903f" mv:blur="40000f" origin=",.5" offset="0,20000emu"/>
              </v:shape>
            </w:pict>
          </mc:Fallback>
        </mc:AlternateContent>
      </w:r>
      <w:r>
        <w:t>Plug the power cord in.  It is on the bottom right if you are looking at the back of the unit.</w:t>
      </w:r>
      <w:r w:rsidR="00F0653B">
        <w:t xml:space="preserve">  The on/off switch is located next to it.  Once plugged in, turn the unit on.</w:t>
      </w:r>
      <w:r>
        <w:br/>
      </w:r>
      <w:r>
        <w:br/>
      </w:r>
      <w:r>
        <w:rPr>
          <w:noProof/>
        </w:rPr>
        <w:drawing>
          <wp:inline distT="0" distB="0" distL="0" distR="0" wp14:anchorId="3304E2DF" wp14:editId="3E48F39B">
            <wp:extent cx="3108325" cy="1109133"/>
            <wp:effectExtent l="25400" t="25400" r="15875" b="342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61897" b="11341"/>
                    <a:stretch/>
                  </pic:blipFill>
                  <pic:spPr bwMode="auto">
                    <a:xfrm>
                      <a:off x="0" y="0"/>
                      <a:ext cx="3108960" cy="110936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D3442">
        <w:br/>
      </w:r>
      <w:r w:rsidR="00BD3442">
        <w:br/>
      </w:r>
    </w:p>
    <w:p w14:paraId="7EEE383C" w14:textId="77777777" w:rsidR="00BD3442" w:rsidRDefault="00BD3442">
      <w:r>
        <w:br w:type="page"/>
      </w:r>
    </w:p>
    <w:p w14:paraId="15620E88" w14:textId="270BAF87" w:rsidR="00DB7EA2" w:rsidRDefault="005677AE" w:rsidP="00335C24">
      <w:pPr>
        <w:pStyle w:val="ListParagraph"/>
        <w:numPr>
          <w:ilvl w:val="0"/>
          <w:numId w:val="21"/>
        </w:numPr>
      </w:pPr>
      <w:r>
        <w:rPr>
          <w:noProof/>
        </w:rPr>
        <w:lastRenderedPageBreak/>
        <mc:AlternateContent>
          <mc:Choice Requires="wps">
            <w:drawing>
              <wp:anchor distT="0" distB="0" distL="114300" distR="114300" simplePos="0" relativeHeight="251663360" behindDoc="0" locked="0" layoutInCell="1" allowOverlap="1" wp14:anchorId="417503DD" wp14:editId="08706CA2">
                <wp:simplePos x="0" y="0"/>
                <wp:positionH relativeFrom="column">
                  <wp:posOffset>1264285</wp:posOffset>
                </wp:positionH>
                <wp:positionV relativeFrom="paragraph">
                  <wp:posOffset>3707130</wp:posOffset>
                </wp:positionV>
                <wp:extent cx="2320502" cy="0"/>
                <wp:effectExtent l="76200" t="177800" r="0" b="203200"/>
                <wp:wrapNone/>
                <wp:docPr id="11" name="Straight Arrow Connector 11"/>
                <wp:cNvGraphicFramePr/>
                <a:graphic xmlns:a="http://schemas.openxmlformats.org/drawingml/2006/main">
                  <a:graphicData uri="http://schemas.microsoft.com/office/word/2010/wordprocessingShape">
                    <wps:wsp>
                      <wps:cNvCnPr/>
                      <wps:spPr>
                        <a:xfrm flipH="1">
                          <a:off x="0" y="0"/>
                          <a:ext cx="2320502" cy="0"/>
                        </a:xfrm>
                        <a:prstGeom prst="straightConnector1">
                          <a:avLst/>
                        </a:prstGeom>
                        <a:ln w="38100" cmpd="sng">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99.55pt;margin-top:291.9pt;width:182.7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" strokecolor="#4f81bd [3204]" strokeweight="3pt">
                <v:stroke endarrow="open"/>
                <v:shadow on="t" opacity="24903f" mv:blur="40000f" origin=",.5" offset="0,20000emu"/>
              </v:shape>
            </w:pict>
          </mc:Fallback>
        </mc:AlternateContent>
      </w:r>
      <w:r w:rsidR="00BD3442">
        <w:t xml:space="preserve">Plug the microphone wire into </w:t>
      </w:r>
      <w:r w:rsidR="00FD2D42">
        <w:t xml:space="preserve">the XLR jack above </w:t>
      </w:r>
      <w:r w:rsidR="008F5F8D">
        <w:t>c</w:t>
      </w:r>
      <w:r w:rsidR="00BD3442">
        <w:t>hannel</w:t>
      </w:r>
      <w:r w:rsidR="008F5F8D">
        <w:t xml:space="preserve"> input</w:t>
      </w:r>
      <w:bookmarkStart w:id="0" w:name="_GoBack"/>
      <w:bookmarkEnd w:id="0"/>
      <w:r w:rsidR="00BD3442">
        <w:t xml:space="preserve"> 1</w:t>
      </w:r>
      <w:r w:rsidR="00BD3442">
        <w:br/>
      </w:r>
      <w:r w:rsidR="00BD3442">
        <w:br/>
      </w:r>
      <w:r w:rsidR="00BD3442">
        <w:rPr>
          <w:noProof/>
        </w:rPr>
        <w:drawing>
          <wp:inline distT="0" distB="0" distL="0" distR="0" wp14:anchorId="517BCD92" wp14:editId="3FCFE8F1">
            <wp:extent cx="3108960" cy="4145176"/>
            <wp:effectExtent l="25400" t="25400" r="15240" b="2095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4145176"/>
                    </a:xfrm>
                    <a:prstGeom prst="rect">
                      <a:avLst/>
                    </a:prstGeom>
                    <a:noFill/>
                    <a:ln>
                      <a:solidFill>
                        <a:srgbClr val="000000"/>
                      </a:solidFill>
                    </a:ln>
                  </pic:spPr>
                </pic:pic>
              </a:graphicData>
            </a:graphic>
          </wp:inline>
        </w:drawing>
      </w:r>
      <w:r>
        <w:br/>
      </w:r>
    </w:p>
    <w:p w14:paraId="104D34A8" w14:textId="44A524AF" w:rsidR="00BD3442" w:rsidRDefault="00BE38C4" w:rsidP="00335C24">
      <w:pPr>
        <w:pStyle w:val="ListParagraph"/>
        <w:numPr>
          <w:ilvl w:val="0"/>
          <w:numId w:val="21"/>
        </w:numPr>
      </w:pPr>
      <w:r>
        <w:t>The other end of the XLR plugs into the microphone.  The microphone has an on/off switch.</w:t>
      </w:r>
      <w:r>
        <w:br/>
      </w:r>
      <w:r>
        <w:br/>
      </w:r>
    </w:p>
    <w:p w14:paraId="79762638" w14:textId="356E975C" w:rsidR="00BE38C4" w:rsidRDefault="00F44224" w:rsidP="00335C24">
      <w:pPr>
        <w:pStyle w:val="ListParagraph"/>
        <w:numPr>
          <w:ilvl w:val="0"/>
          <w:numId w:val="21"/>
        </w:numPr>
      </w:pPr>
      <w:r>
        <w:rPr>
          <w:noProof/>
        </w:rPr>
        <mc:AlternateContent>
          <mc:Choice Requires="wps">
            <w:drawing>
              <wp:anchor distT="0" distB="0" distL="114300" distR="114300" simplePos="0" relativeHeight="251665408" behindDoc="0" locked="0" layoutInCell="1" allowOverlap="1" wp14:anchorId="092A7608" wp14:editId="27AD9FE3">
                <wp:simplePos x="0" y="0"/>
                <wp:positionH relativeFrom="column">
                  <wp:posOffset>2286635</wp:posOffset>
                </wp:positionH>
                <wp:positionV relativeFrom="paragraph">
                  <wp:posOffset>798830</wp:posOffset>
                </wp:positionV>
                <wp:extent cx="1169035" cy="0"/>
                <wp:effectExtent l="76200" t="177800" r="0" b="203200"/>
                <wp:wrapNone/>
                <wp:docPr id="13" name="Straight Arrow Connector 13"/>
                <wp:cNvGraphicFramePr/>
                <a:graphic xmlns:a="http://schemas.openxmlformats.org/drawingml/2006/main">
                  <a:graphicData uri="http://schemas.microsoft.com/office/word/2010/wordprocessingShape">
                    <wps:wsp>
                      <wps:cNvCnPr/>
                      <wps:spPr>
                        <a:xfrm flipH="1">
                          <a:off x="0" y="0"/>
                          <a:ext cx="1169035" cy="0"/>
                        </a:xfrm>
                        <a:prstGeom prst="straightConnector1">
                          <a:avLst/>
                        </a:prstGeom>
                        <a:ln w="38100" cmpd="sng">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80.05pt;margin-top:62.9pt;width:92.0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" strokecolor="#4f81bd [3204]" strokeweight="3pt">
                <v:stroke endarrow="open"/>
                <v:shadow on="t" opacity="24903f" mv:blur="40000f" origin=",.5" offset="0,20000emu"/>
              </v:shape>
            </w:pict>
          </mc:Fallback>
        </mc:AlternateContent>
      </w:r>
      <w:r w:rsidR="00BE38C4">
        <w:t xml:space="preserve">Plug the music audio cable into </w:t>
      </w:r>
      <w:r>
        <w:t xml:space="preserve">white and </w:t>
      </w:r>
      <w:r w:rsidR="007070AE">
        <w:t xml:space="preserve">red jacks </w:t>
      </w:r>
      <w:r>
        <w:t xml:space="preserve">as indicated below.  </w:t>
      </w:r>
      <w:r w:rsidR="007070AE">
        <w:br/>
      </w:r>
      <w:r w:rsidR="007070AE">
        <w:br/>
      </w:r>
      <w:r w:rsidR="007070AE">
        <w:rPr>
          <w:noProof/>
        </w:rPr>
        <w:drawing>
          <wp:inline distT="0" distB="0" distL="0" distR="0" wp14:anchorId="6FDFAC37" wp14:editId="4CF9E27F">
            <wp:extent cx="3108325" cy="1257353"/>
            <wp:effectExtent l="25400" t="25400" r="15875" b="3810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69661"/>
                    <a:stretch/>
                  </pic:blipFill>
                  <pic:spPr bwMode="auto">
                    <a:xfrm>
                      <a:off x="0" y="0"/>
                      <a:ext cx="3108960" cy="125761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1A5DCC">
        <w:br/>
      </w:r>
    </w:p>
    <w:p w14:paraId="54C2756A" w14:textId="77777777" w:rsidR="00CB0DC1" w:rsidRDefault="00CB0DC1" w:rsidP="00335C24">
      <w:pPr>
        <w:pStyle w:val="ListParagraph"/>
        <w:numPr>
          <w:ilvl w:val="0"/>
          <w:numId w:val="21"/>
        </w:numPr>
      </w:pPr>
      <w:r>
        <w:t>Plug the other end of the music audio cable into an iPhone or an iPod Touch.</w:t>
      </w:r>
      <w:r>
        <w:br/>
      </w:r>
    </w:p>
    <w:p w14:paraId="2BBDEC47" w14:textId="4E9F6D8C" w:rsidR="001A5DCC" w:rsidRDefault="00CB0DC1" w:rsidP="00335C24">
      <w:pPr>
        <w:pStyle w:val="ListParagraph"/>
        <w:numPr>
          <w:ilvl w:val="0"/>
          <w:numId w:val="21"/>
        </w:numPr>
      </w:pPr>
      <w:r>
        <w:t>Enjoy</w:t>
      </w:r>
      <w:r w:rsidR="00317668">
        <w:t>!</w:t>
      </w:r>
      <w:r>
        <w:br/>
      </w:r>
      <w:r>
        <w:br/>
      </w:r>
    </w:p>
    <w:p w14:paraId="1A239F69" w14:textId="77777777" w:rsidR="00CB0DC1" w:rsidRDefault="00CB0DC1" w:rsidP="00CB0DC1"/>
    <w:p w14:paraId="73FBB5EB" w14:textId="77777777" w:rsidR="00CB0DC1" w:rsidRDefault="00CB0DC1">
      <w:pPr>
        <w:rPr>
          <w:b/>
        </w:rPr>
      </w:pPr>
      <w:r>
        <w:rPr>
          <w:b/>
        </w:rPr>
        <w:br w:type="page"/>
      </w:r>
    </w:p>
    <w:p w14:paraId="71EF2347" w14:textId="43782A4D" w:rsidR="00CB0DC1" w:rsidRPr="00CB0DC1" w:rsidRDefault="00CB0DC1" w:rsidP="00CB0DC1">
      <w:pPr>
        <w:rPr>
          <w:b/>
        </w:rPr>
      </w:pPr>
      <w:r w:rsidRPr="00CB0DC1">
        <w:rPr>
          <w:b/>
        </w:rPr>
        <w:lastRenderedPageBreak/>
        <w:t>VOLUME</w:t>
      </w:r>
    </w:p>
    <w:p w14:paraId="7E295599" w14:textId="77777777" w:rsidR="00CB0DC1" w:rsidRDefault="00CB0DC1" w:rsidP="00CB0DC1"/>
    <w:p w14:paraId="1A7EF26F" w14:textId="437DA869" w:rsidR="00CB0DC1" w:rsidRPr="00025775" w:rsidRDefault="00CB0DC1" w:rsidP="00CB0DC1">
      <w:r>
        <w:rPr>
          <w:noProof/>
        </w:rPr>
        <mc:AlternateContent>
          <mc:Choice Requires="wps">
            <w:drawing>
              <wp:anchor distT="0" distB="0" distL="114300" distR="114300" simplePos="0" relativeHeight="251674624" behindDoc="0" locked="0" layoutInCell="1" allowOverlap="1" wp14:anchorId="5BA493CB" wp14:editId="674ECAAE">
                <wp:simplePos x="0" y="0"/>
                <wp:positionH relativeFrom="column">
                  <wp:posOffset>706120</wp:posOffset>
                </wp:positionH>
                <wp:positionV relativeFrom="paragraph">
                  <wp:posOffset>2075180</wp:posOffset>
                </wp:positionV>
                <wp:extent cx="2571750" cy="56515"/>
                <wp:effectExtent l="76200" t="127000" r="0" b="222885"/>
                <wp:wrapNone/>
                <wp:docPr id="20" name="Straight Arrow Connector 20"/>
                <wp:cNvGraphicFramePr/>
                <a:graphic xmlns:a="http://schemas.openxmlformats.org/drawingml/2006/main">
                  <a:graphicData uri="http://schemas.microsoft.com/office/word/2010/wordprocessingShape">
                    <wps:wsp>
                      <wps:cNvCnPr/>
                      <wps:spPr>
                        <a:xfrm flipH="1">
                          <a:off x="0" y="0"/>
                          <a:ext cx="2571750" cy="56515"/>
                        </a:xfrm>
                        <a:prstGeom prst="straightConnector1">
                          <a:avLst/>
                        </a:prstGeom>
                        <a:ln w="38100" cmpd="sng">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55.6pt;margin-top:163.4pt;width:202.5pt;height:4.4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" strokecolor="#4f81bd [3204]" strokeweight="3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0528" behindDoc="0" locked="0" layoutInCell="1" allowOverlap="1" wp14:anchorId="10D83055" wp14:editId="736F149A">
                <wp:simplePos x="0" y="0"/>
                <wp:positionH relativeFrom="column">
                  <wp:posOffset>3277870</wp:posOffset>
                </wp:positionH>
                <wp:positionV relativeFrom="paragraph">
                  <wp:posOffset>2519045</wp:posOffset>
                </wp:positionV>
                <wp:extent cx="2914650" cy="444500"/>
                <wp:effectExtent l="0" t="0" r="31750" b="38100"/>
                <wp:wrapNone/>
                <wp:docPr id="18" name="Text Box 18"/>
                <wp:cNvGraphicFramePr/>
                <a:graphic xmlns:a="http://schemas.openxmlformats.org/drawingml/2006/main">
                  <a:graphicData uri="http://schemas.microsoft.com/office/word/2010/wordprocessingShape">
                    <wps:wsp>
                      <wps:cNvSpPr txBox="1"/>
                      <wps:spPr>
                        <a:xfrm>
                          <a:off x="0" y="0"/>
                          <a:ext cx="2914650" cy="444500"/>
                        </a:xfrm>
                        <a:prstGeom prst="rect">
                          <a:avLst/>
                        </a:prstGeom>
                        <a:noFill/>
                        <a:ln>
                          <a:solidFill>
                            <a:srgbClr val="00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31DE0E" w14:textId="6DE521D8" w:rsidR="00CB0DC1" w:rsidRDefault="00CB0DC1">
                            <w:r>
                              <w:t>CONTROL MASTER VOLUME OF THE LEFT AND RIGHT SPEAKERS (EVERYTHING)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258.1pt;margin-top:198.35pt;width:229.5pt;height: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" filled="f">
                <v:textbox>
                  <w:txbxContent>
                    <w:p w14:paraId="7331DE0E" w14:textId="6DE521D8" w:rsidR="00CB0DC1" w:rsidRDefault="00CB0DC1">
                      <w:r>
                        <w:t>CONTROL MASTER VOLUME OF THE LEFT AND RIGHT SPEAKERS (EVERYTHING)</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08EA138A" wp14:editId="46B2AD32">
                <wp:simplePos x="0" y="0"/>
                <wp:positionH relativeFrom="column">
                  <wp:posOffset>1576070</wp:posOffset>
                </wp:positionH>
                <wp:positionV relativeFrom="paragraph">
                  <wp:posOffset>2678430</wp:posOffset>
                </wp:positionV>
                <wp:extent cx="1701800" cy="37465"/>
                <wp:effectExtent l="76200" t="152400" r="0" b="216535"/>
                <wp:wrapNone/>
                <wp:docPr id="21" name="Straight Arrow Connector 21"/>
                <wp:cNvGraphicFramePr/>
                <a:graphic xmlns:a="http://schemas.openxmlformats.org/drawingml/2006/main">
                  <a:graphicData uri="http://schemas.microsoft.com/office/word/2010/wordprocessingShape">
                    <wps:wsp>
                      <wps:cNvCnPr/>
                      <wps:spPr>
                        <a:xfrm flipH="1">
                          <a:off x="0" y="0"/>
                          <a:ext cx="1701800" cy="37465"/>
                        </a:xfrm>
                        <a:prstGeom prst="straightConnector1">
                          <a:avLst/>
                        </a:prstGeom>
                        <a:ln w="38100" cmpd="sng">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24.1pt;margin-top:210.9pt;width:134pt;height:2.9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" strokecolor="#4f81bd [3204]" strokeweight="3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2576" behindDoc="0" locked="0" layoutInCell="1" allowOverlap="1" wp14:anchorId="2ED97C53" wp14:editId="38101DFE">
                <wp:simplePos x="0" y="0"/>
                <wp:positionH relativeFrom="column">
                  <wp:posOffset>579120</wp:posOffset>
                </wp:positionH>
                <wp:positionV relativeFrom="paragraph">
                  <wp:posOffset>500380</wp:posOffset>
                </wp:positionV>
                <wp:extent cx="2698751" cy="56515"/>
                <wp:effectExtent l="76200" t="127000" r="0" b="222885"/>
                <wp:wrapNone/>
                <wp:docPr id="19" name="Straight Arrow Connector 19"/>
                <wp:cNvGraphicFramePr/>
                <a:graphic xmlns:a="http://schemas.openxmlformats.org/drawingml/2006/main">
                  <a:graphicData uri="http://schemas.microsoft.com/office/word/2010/wordprocessingShape">
                    <wps:wsp>
                      <wps:cNvCnPr/>
                      <wps:spPr>
                        <a:xfrm flipH="1">
                          <a:off x="0" y="0"/>
                          <a:ext cx="2698751" cy="56515"/>
                        </a:xfrm>
                        <a:prstGeom prst="straightConnector1">
                          <a:avLst/>
                        </a:prstGeom>
                        <a:ln w="38100" cmpd="sng">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45.6pt;margin-top:39.4pt;width:212.5pt;height:4.4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" strokecolor="#4f81bd [3204]" strokeweight="3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8480" behindDoc="0" locked="0" layoutInCell="1" allowOverlap="1" wp14:anchorId="5389E1B1" wp14:editId="11805C72">
                <wp:simplePos x="0" y="0"/>
                <wp:positionH relativeFrom="column">
                  <wp:posOffset>3277870</wp:posOffset>
                </wp:positionH>
                <wp:positionV relativeFrom="paragraph">
                  <wp:posOffset>1922145</wp:posOffset>
                </wp:positionV>
                <wp:extent cx="2914650" cy="311150"/>
                <wp:effectExtent l="0" t="0" r="31750" b="19050"/>
                <wp:wrapNone/>
                <wp:docPr id="17" name="Text Box 17"/>
                <wp:cNvGraphicFramePr/>
                <a:graphic xmlns:a="http://schemas.openxmlformats.org/drawingml/2006/main">
                  <a:graphicData uri="http://schemas.microsoft.com/office/word/2010/wordprocessingShape">
                    <wps:wsp>
                      <wps:cNvSpPr txBox="1"/>
                      <wps:spPr>
                        <a:xfrm>
                          <a:off x="0" y="0"/>
                          <a:ext cx="2914650" cy="311150"/>
                        </a:xfrm>
                        <a:prstGeom prst="rect">
                          <a:avLst/>
                        </a:prstGeom>
                        <a:noFill/>
                        <a:ln>
                          <a:solidFill>
                            <a:srgbClr val="00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4A190D" w14:textId="57034590" w:rsidR="00CB0DC1" w:rsidRDefault="00CB0DC1">
                            <w:r>
                              <w:t>CONTROL VOLUME OF 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margin-left:258.1pt;margin-top:151.35pt;width:229.5pt;height: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" filled="f">
                <v:textbox>
                  <w:txbxContent>
                    <w:p w14:paraId="3C4A190D" w14:textId="57034590" w:rsidR="00CB0DC1" w:rsidRDefault="00CB0DC1">
                      <w:r>
                        <w:t>CONTROL VOLUME OF MUSIC</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99F4AEC" wp14:editId="138BE848">
                <wp:simplePos x="0" y="0"/>
                <wp:positionH relativeFrom="column">
                  <wp:posOffset>3277870</wp:posOffset>
                </wp:positionH>
                <wp:positionV relativeFrom="paragraph">
                  <wp:posOffset>353695</wp:posOffset>
                </wp:positionV>
                <wp:extent cx="2914650" cy="311150"/>
                <wp:effectExtent l="0" t="0" r="31750" b="19050"/>
                <wp:wrapNone/>
                <wp:docPr id="15" name="Text Box 15"/>
                <wp:cNvGraphicFramePr/>
                <a:graphic xmlns:a="http://schemas.openxmlformats.org/drawingml/2006/main">
                  <a:graphicData uri="http://schemas.microsoft.com/office/word/2010/wordprocessingShape">
                    <wps:wsp>
                      <wps:cNvSpPr txBox="1"/>
                      <wps:spPr>
                        <a:xfrm>
                          <a:off x="0" y="0"/>
                          <a:ext cx="2914650" cy="311150"/>
                        </a:xfrm>
                        <a:prstGeom prst="rect">
                          <a:avLst/>
                        </a:prstGeom>
                        <a:noFill/>
                        <a:ln>
                          <a:solidFill>
                            <a:srgbClr val="00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BEFA4F" w14:textId="67F97047" w:rsidR="00CB0DC1" w:rsidRDefault="00CB0DC1">
                            <w:r>
                              <w:t>CONTROL VOLUME OF MICROPHONE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margin-left:258.1pt;margin-top:27.85pt;width:229.5pt;height: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" filled="f">
                <v:textbox>
                  <w:txbxContent>
                    <w:p w14:paraId="7DBEFA4F" w14:textId="67F97047" w:rsidR="00CB0DC1" w:rsidRDefault="00CB0DC1">
                      <w:r>
                        <w:t>CONTROL VOLUME OF MICROPHONE</w:t>
                      </w:r>
                    </w:p>
                  </w:txbxContent>
                </v:textbox>
              </v:shape>
            </w:pict>
          </mc:Fallback>
        </mc:AlternateContent>
      </w:r>
      <w:r>
        <w:rPr>
          <w:noProof/>
        </w:rPr>
        <w:drawing>
          <wp:inline distT="0" distB="0" distL="0" distR="0" wp14:anchorId="632C3420" wp14:editId="5FA7B7A7">
            <wp:extent cx="3108960" cy="4145176"/>
            <wp:effectExtent l="25400" t="25400" r="15240" b="2095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4145176"/>
                    </a:xfrm>
                    <a:prstGeom prst="rect">
                      <a:avLst/>
                    </a:prstGeom>
                    <a:noFill/>
                    <a:ln>
                      <a:solidFill>
                        <a:srgbClr val="000000"/>
                      </a:solidFill>
                    </a:ln>
                  </pic:spPr>
                </pic:pic>
              </a:graphicData>
            </a:graphic>
          </wp:inline>
        </w:drawing>
      </w:r>
    </w:p>
    <w:sectPr w:rsidR="00CB0DC1" w:rsidRPr="00025775" w:rsidSect="00B148B6">
      <w:headerReference w:type="even" r:id="rId13"/>
      <w:headerReference w:type="default" r:id="rId14"/>
      <w:footerReference w:type="default" r:id="rId15"/>
      <w:headerReference w:type="first" r:id="rId16"/>
      <w:footerReference w:type="first" r:id="rId17"/>
      <w:pgSz w:w="12240" w:h="15840"/>
      <w:pgMar w:top="1173" w:right="1008" w:bottom="994" w:left="1008" w:header="540" w:footer="50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AEF11F" w14:textId="77777777" w:rsidR="00BE38C4" w:rsidRDefault="00BE38C4">
      <w:r>
        <w:separator/>
      </w:r>
    </w:p>
  </w:endnote>
  <w:endnote w:type="continuationSeparator" w:id="0">
    <w:p w14:paraId="3518BAF3" w14:textId="77777777" w:rsidR="00BE38C4" w:rsidRDefault="00BE3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FB53E" w14:textId="77777777" w:rsidR="00BE38C4" w:rsidRPr="00226E95" w:rsidRDefault="00BE38C4" w:rsidP="00226E95">
    <w:pPr>
      <w:pStyle w:val="Footer"/>
      <w:jc w:val="center"/>
      <w:rPr>
        <w:rFonts w:ascii="Times New Roman" w:hAnsi="Times New Roman"/>
        <w:sz w:val="18"/>
      </w:rPr>
    </w:pPr>
    <w:r w:rsidRPr="00583BFE">
      <w:rPr>
        <w:rFonts w:ascii="Times New Roman" w:hAnsi="Times New Roman"/>
        <w:sz w:val="18"/>
      </w:rPr>
      <w:t xml:space="preserve">Milton Girls Softball </w:t>
    </w:r>
    <w:r>
      <w:rPr>
        <w:rFonts w:ascii="Times New Roman" w:hAnsi="Times New Roman"/>
        <w:sz w:val="18"/>
      </w:rPr>
      <w:t xml:space="preserve">  </w:t>
    </w:r>
    <w:r w:rsidRPr="00583BFE">
      <w:rPr>
        <w:rFonts w:ascii="Times New Roman" w:hAnsi="Times New Roman"/>
        <w:sz w:val="18"/>
      </w:rPr>
      <w:t xml:space="preserve">|   P.O Box 347     |   Milton, MA 02186   |   </w:t>
    </w:r>
    <w:r>
      <w:rPr>
        <w:rFonts w:ascii="Times New Roman" w:hAnsi="Times New Roman"/>
        <w:sz w:val="18"/>
      </w:rPr>
      <w:t>wecare@miltonsoftball</w:t>
    </w:r>
    <w:r w:rsidRPr="00583BFE">
      <w:rPr>
        <w:rFonts w:ascii="Times New Roman" w:hAnsi="Times New Roman"/>
        <w:sz w:val="18"/>
      </w:rPr>
      <w:t>.com   |   www.miltonsoftball.com</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0DE4" w14:textId="77777777" w:rsidR="00BE38C4" w:rsidRPr="004848E6" w:rsidRDefault="00BE38C4" w:rsidP="00B148B6">
    <w:pPr>
      <w:pStyle w:val="Footer"/>
      <w:jc w:val="center"/>
      <w:rPr>
        <w:rFonts w:ascii="Times New Roman" w:hAnsi="Times New Roman"/>
        <w:sz w:val="18"/>
      </w:rPr>
    </w:pPr>
    <w:r w:rsidRPr="00583BFE">
      <w:rPr>
        <w:rFonts w:ascii="Times New Roman" w:hAnsi="Times New Roman"/>
        <w:sz w:val="18"/>
      </w:rPr>
      <w:t xml:space="preserve">Milton Girls Softball </w:t>
    </w:r>
    <w:r>
      <w:rPr>
        <w:rFonts w:ascii="Times New Roman" w:hAnsi="Times New Roman"/>
        <w:sz w:val="18"/>
      </w:rPr>
      <w:t xml:space="preserve">  </w:t>
    </w:r>
    <w:r w:rsidRPr="00583BFE">
      <w:rPr>
        <w:rFonts w:ascii="Times New Roman" w:hAnsi="Times New Roman"/>
        <w:sz w:val="18"/>
      </w:rPr>
      <w:t xml:space="preserve">|   P.O Box 347     |   Milton, MA 02186   |   </w:t>
    </w:r>
    <w:r>
      <w:rPr>
        <w:rFonts w:ascii="Times New Roman" w:hAnsi="Times New Roman"/>
        <w:sz w:val="18"/>
      </w:rPr>
      <w:t>wecare@miltonsoftball</w:t>
    </w:r>
    <w:r w:rsidRPr="00583BFE">
      <w:rPr>
        <w:rFonts w:ascii="Times New Roman" w:hAnsi="Times New Roman"/>
        <w:sz w:val="18"/>
      </w:rPr>
      <w:t>.com   |   www.miltonsoftball.com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42F6AA" w14:textId="77777777" w:rsidR="00BE38C4" w:rsidRDefault="00BE38C4">
      <w:r>
        <w:separator/>
      </w:r>
    </w:p>
  </w:footnote>
  <w:footnote w:type="continuationSeparator" w:id="0">
    <w:p w14:paraId="2889EA1D" w14:textId="77777777" w:rsidR="00BE38C4" w:rsidRDefault="00BE38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3849A9" w14:textId="77777777" w:rsidR="00BE38C4" w:rsidRDefault="00BE38C4" w:rsidP="00B148B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6E8845" w14:textId="77777777" w:rsidR="00BE38C4" w:rsidRDefault="00BE38C4" w:rsidP="00B148B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1275D" w14:textId="77777777" w:rsidR="00BE38C4" w:rsidRPr="00752E4F" w:rsidRDefault="00BE38C4" w:rsidP="00B148B6">
    <w:pPr>
      <w:pStyle w:val="Header"/>
      <w:framePr w:wrap="around" w:vAnchor="text" w:hAnchor="page" w:x="11089" w:y="34"/>
      <w:rPr>
        <w:rStyle w:val="PageNumber"/>
      </w:rPr>
    </w:pPr>
    <w:r w:rsidRPr="00752E4F">
      <w:rPr>
        <w:rStyle w:val="PageNumber"/>
        <w:sz w:val="16"/>
      </w:rPr>
      <w:fldChar w:fldCharType="begin"/>
    </w:r>
    <w:r w:rsidRPr="00752E4F">
      <w:rPr>
        <w:rStyle w:val="PageNumber"/>
        <w:sz w:val="16"/>
      </w:rPr>
      <w:instrText xml:space="preserve">PAGE  </w:instrText>
    </w:r>
    <w:r w:rsidRPr="00752E4F">
      <w:rPr>
        <w:rStyle w:val="PageNumber"/>
        <w:sz w:val="16"/>
      </w:rPr>
      <w:fldChar w:fldCharType="separate"/>
    </w:r>
    <w:r w:rsidR="008F5F8D">
      <w:rPr>
        <w:rStyle w:val="PageNumber"/>
        <w:noProof/>
        <w:sz w:val="16"/>
      </w:rPr>
      <w:t>3</w:t>
    </w:r>
    <w:r w:rsidRPr="00752E4F">
      <w:rPr>
        <w:rStyle w:val="PageNumber"/>
        <w:sz w:val="16"/>
      </w:rPr>
      <w:fldChar w:fldCharType="end"/>
    </w:r>
  </w:p>
  <w:p w14:paraId="4A1FE50A" w14:textId="77777777" w:rsidR="00BE38C4" w:rsidRPr="00752E4F" w:rsidRDefault="00BE38C4" w:rsidP="00B148B6">
    <w:pPr>
      <w:pStyle w:val="Header"/>
      <w:ind w:right="360"/>
      <w:rPr>
        <w:sz w:val="2"/>
      </w:rPr>
    </w:pPr>
    <w:r w:rsidRPr="00CD446B">
      <w:rPr>
        <w:sz w:val="4"/>
      </w:rPr>
      <w:br/>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86893" w14:textId="77777777" w:rsidR="00BE38C4" w:rsidRDefault="00BE38C4">
    <w:pPr>
      <w:pStyle w:val="Header"/>
      <w:rPr>
        <w:noProof/>
      </w:rPr>
    </w:pPr>
    <w:r>
      <w:rPr>
        <w:noProof/>
      </w:rPr>
      <w:drawing>
        <wp:anchor distT="0" distB="0" distL="114300" distR="114300" simplePos="0" relativeHeight="251659264" behindDoc="0" locked="0" layoutInCell="1" allowOverlap="1" wp14:anchorId="367EC2D8" wp14:editId="3805AD23">
          <wp:simplePos x="0" y="0"/>
          <wp:positionH relativeFrom="margin">
            <wp:posOffset>-36195</wp:posOffset>
          </wp:positionH>
          <wp:positionV relativeFrom="margin">
            <wp:posOffset>-1237615</wp:posOffset>
          </wp:positionV>
          <wp:extent cx="2411095" cy="914400"/>
          <wp:effectExtent l="0" t="0" r="1905"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l="4958" t="13580" r="4236" b="13242"/>
                  <a:stretch>
                    <a:fillRect/>
                  </a:stretch>
                </pic:blipFill>
                <pic:spPr bwMode="auto">
                  <a:xfrm>
                    <a:off x="0" y="0"/>
                    <a:ext cx="2411095"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09098" w14:textId="77777777" w:rsidR="00BE38C4" w:rsidRDefault="00BE38C4">
    <w:pPr>
      <w:pStyle w:val="Header"/>
      <w:rPr>
        <w:noProof/>
      </w:rPr>
    </w:pPr>
  </w:p>
  <w:p w14:paraId="75F7CBBE" w14:textId="77777777" w:rsidR="00BE38C4" w:rsidRDefault="00BE38C4">
    <w:pPr>
      <w:pStyle w:val="Header"/>
      <w:rPr>
        <w:noProof/>
      </w:rPr>
    </w:pPr>
  </w:p>
  <w:p w14:paraId="3E502A06" w14:textId="77777777" w:rsidR="00BE38C4" w:rsidRDefault="00BE38C4">
    <w:pPr>
      <w:pStyle w:val="Header"/>
      <w:rPr>
        <w:noProof/>
      </w:rPr>
    </w:pPr>
  </w:p>
  <w:p w14:paraId="2468F548" w14:textId="77777777" w:rsidR="00BE38C4" w:rsidRDefault="00BE38C4">
    <w:pPr>
      <w:pStyle w:val="Header"/>
      <w:rPr>
        <w:noProof/>
      </w:rPr>
    </w:pPr>
  </w:p>
  <w:p w14:paraId="6996A179" w14:textId="77777777" w:rsidR="00BE38C4" w:rsidRDefault="00BE38C4">
    <w:pPr>
      <w:pStyle w:val="Header"/>
      <w:rPr>
        <w:noProof/>
      </w:rPr>
    </w:pPr>
  </w:p>
  <w:p w14:paraId="52BD8263" w14:textId="77777777" w:rsidR="00BE38C4" w:rsidRDefault="00BE38C4">
    <w:pPr>
      <w:pStyle w:val="Header"/>
      <w:rPr>
        <w:noProof/>
      </w:rPr>
    </w:pPr>
  </w:p>
  <w:p w14:paraId="4B3FEB3A" w14:textId="77777777" w:rsidR="00BE38C4" w:rsidRDefault="00BE38C4">
    <w:pPr>
      <w:pStyle w:val="Header"/>
    </w:pPr>
  </w:p>
  <w:p w14:paraId="6E2FF30C" w14:textId="77777777" w:rsidR="00BE38C4" w:rsidRPr="00752E4F" w:rsidRDefault="00BE38C4">
    <w:pPr>
      <w:pStyle w:val="Header"/>
      <w:rPr>
        <w:sz w:val="4"/>
      </w:rPr>
    </w:pPr>
  </w:p>
  <w:p w14:paraId="408C118A" w14:textId="77777777" w:rsidR="00BE38C4" w:rsidRDefault="00BE38C4" w:rsidP="00B148B6">
    <w:pPr>
      <w:pStyle w:val="Header"/>
      <w:pBdr>
        <w:top w:val="single" w:sz="4" w:space="1"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651B7"/>
    <w:multiLevelType w:val="hybridMultilevel"/>
    <w:tmpl w:val="D2828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46063B"/>
    <w:multiLevelType w:val="hybridMultilevel"/>
    <w:tmpl w:val="F21E2042"/>
    <w:lvl w:ilvl="0" w:tplc="4912926E">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8957C0"/>
    <w:multiLevelType w:val="hybridMultilevel"/>
    <w:tmpl w:val="6EB82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4C5FB8"/>
    <w:multiLevelType w:val="hybridMultilevel"/>
    <w:tmpl w:val="9E56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39351C5"/>
    <w:multiLevelType w:val="hybridMultilevel"/>
    <w:tmpl w:val="95D0D4D2"/>
    <w:lvl w:ilvl="0" w:tplc="296686D8">
      <w:start w:val="1"/>
      <w:numFmt w:val="decimal"/>
      <w:lvlText w:val="%1."/>
      <w:lvlJc w:val="left"/>
      <w:pPr>
        <w:ind w:left="108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nsid w:val="343644C3"/>
    <w:multiLevelType w:val="hybridMultilevel"/>
    <w:tmpl w:val="67EE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4F7C13"/>
    <w:multiLevelType w:val="hybridMultilevel"/>
    <w:tmpl w:val="783AD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13694C"/>
    <w:multiLevelType w:val="hybridMultilevel"/>
    <w:tmpl w:val="C53E5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2E645F6"/>
    <w:multiLevelType w:val="multilevel"/>
    <w:tmpl w:val="4EF8E6A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9">
    <w:nsid w:val="4C8C5D0C"/>
    <w:multiLevelType w:val="hybridMultilevel"/>
    <w:tmpl w:val="AE8A4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E7E0E78"/>
    <w:multiLevelType w:val="hybridMultilevel"/>
    <w:tmpl w:val="690C6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6474FB"/>
    <w:multiLevelType w:val="hybridMultilevel"/>
    <w:tmpl w:val="687CFC1A"/>
    <w:lvl w:ilvl="0" w:tplc="B57A83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7594C0A"/>
    <w:multiLevelType w:val="hybridMultilevel"/>
    <w:tmpl w:val="42B6BE78"/>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361057"/>
    <w:multiLevelType w:val="hybridMultilevel"/>
    <w:tmpl w:val="6A3874EA"/>
    <w:lvl w:ilvl="0" w:tplc="BD4203D2">
      <w:start w:val="1"/>
      <w:numFmt w:val="decimal"/>
      <w:lvlText w:val="%1."/>
      <w:lvlJc w:val="left"/>
      <w:pPr>
        <w:ind w:left="117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3BB36FB"/>
    <w:multiLevelType w:val="hybridMultilevel"/>
    <w:tmpl w:val="E0CE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62464E"/>
    <w:multiLevelType w:val="hybridMultilevel"/>
    <w:tmpl w:val="C01C9E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CF5420B"/>
    <w:multiLevelType w:val="hybridMultilevel"/>
    <w:tmpl w:val="03180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09278B"/>
    <w:multiLevelType w:val="hybridMultilevel"/>
    <w:tmpl w:val="4EF8E6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FE16CEA"/>
    <w:multiLevelType w:val="hybridMultilevel"/>
    <w:tmpl w:val="183ACC10"/>
    <w:lvl w:ilvl="0" w:tplc="5FEA2F5A">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9">
    <w:nsid w:val="72294E45"/>
    <w:multiLevelType w:val="hybridMultilevel"/>
    <w:tmpl w:val="ED2C6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4BE6ECD"/>
    <w:multiLevelType w:val="hybridMultilevel"/>
    <w:tmpl w:val="0FE64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A9D1938"/>
    <w:multiLevelType w:val="hybridMultilevel"/>
    <w:tmpl w:val="EE720A86"/>
    <w:lvl w:ilvl="0" w:tplc="AFB43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3"/>
  </w:num>
  <w:num w:numId="3">
    <w:abstractNumId w:val="21"/>
  </w:num>
  <w:num w:numId="4">
    <w:abstractNumId w:val="12"/>
  </w:num>
  <w:num w:numId="5">
    <w:abstractNumId w:val="1"/>
  </w:num>
  <w:num w:numId="6">
    <w:abstractNumId w:val="11"/>
  </w:num>
  <w:num w:numId="7">
    <w:abstractNumId w:val="18"/>
  </w:num>
  <w:num w:numId="8">
    <w:abstractNumId w:val="10"/>
  </w:num>
  <w:num w:numId="9">
    <w:abstractNumId w:val="19"/>
  </w:num>
  <w:num w:numId="10">
    <w:abstractNumId w:val="20"/>
  </w:num>
  <w:num w:numId="11">
    <w:abstractNumId w:val="17"/>
  </w:num>
  <w:num w:numId="12">
    <w:abstractNumId w:val="8"/>
  </w:num>
  <w:num w:numId="13">
    <w:abstractNumId w:val="3"/>
  </w:num>
  <w:num w:numId="14">
    <w:abstractNumId w:val="9"/>
  </w:num>
  <w:num w:numId="15">
    <w:abstractNumId w:val="15"/>
  </w:num>
  <w:num w:numId="16">
    <w:abstractNumId w:val="7"/>
  </w:num>
  <w:num w:numId="17">
    <w:abstractNumId w:val="0"/>
  </w:num>
  <w:num w:numId="18">
    <w:abstractNumId w:val="6"/>
  </w:num>
  <w:num w:numId="19">
    <w:abstractNumId w:val="5"/>
  </w:num>
  <w:num w:numId="20">
    <w:abstractNumId w:val="14"/>
  </w:num>
  <w:num w:numId="21">
    <w:abstractNumId w:val="16"/>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95"/>
    <w:rsid w:val="0001675A"/>
    <w:rsid w:val="00025775"/>
    <w:rsid w:val="000520A1"/>
    <w:rsid w:val="00052F95"/>
    <w:rsid w:val="0006022E"/>
    <w:rsid w:val="000B2E95"/>
    <w:rsid w:val="000B643A"/>
    <w:rsid w:val="000D2274"/>
    <w:rsid w:val="000D5442"/>
    <w:rsid w:val="000D6593"/>
    <w:rsid w:val="00127494"/>
    <w:rsid w:val="001674E3"/>
    <w:rsid w:val="00171F45"/>
    <w:rsid w:val="00172B16"/>
    <w:rsid w:val="001818AF"/>
    <w:rsid w:val="001824FF"/>
    <w:rsid w:val="0019323B"/>
    <w:rsid w:val="001A5DCC"/>
    <w:rsid w:val="001C0406"/>
    <w:rsid w:val="001D6A0B"/>
    <w:rsid w:val="001E1425"/>
    <w:rsid w:val="00205F1E"/>
    <w:rsid w:val="00226E95"/>
    <w:rsid w:val="00291561"/>
    <w:rsid w:val="00292C58"/>
    <w:rsid w:val="002A68DA"/>
    <w:rsid w:val="002B1CEC"/>
    <w:rsid w:val="002B65F9"/>
    <w:rsid w:val="002B7712"/>
    <w:rsid w:val="002C4F61"/>
    <w:rsid w:val="002D0542"/>
    <w:rsid w:val="002F348D"/>
    <w:rsid w:val="002F7352"/>
    <w:rsid w:val="00303FF6"/>
    <w:rsid w:val="00313874"/>
    <w:rsid w:val="00317668"/>
    <w:rsid w:val="00322B3B"/>
    <w:rsid w:val="003259AC"/>
    <w:rsid w:val="00335C24"/>
    <w:rsid w:val="00365CBB"/>
    <w:rsid w:val="00393EB2"/>
    <w:rsid w:val="00396F9C"/>
    <w:rsid w:val="003B51EC"/>
    <w:rsid w:val="003C5BA0"/>
    <w:rsid w:val="003D0A37"/>
    <w:rsid w:val="003D43BE"/>
    <w:rsid w:val="003D67CE"/>
    <w:rsid w:val="00417913"/>
    <w:rsid w:val="00426EE5"/>
    <w:rsid w:val="004808FB"/>
    <w:rsid w:val="004A08B7"/>
    <w:rsid w:val="00504575"/>
    <w:rsid w:val="005677AE"/>
    <w:rsid w:val="00597D1B"/>
    <w:rsid w:val="005A403F"/>
    <w:rsid w:val="005B0FFB"/>
    <w:rsid w:val="005C2512"/>
    <w:rsid w:val="005E4AC5"/>
    <w:rsid w:val="00625709"/>
    <w:rsid w:val="0063052A"/>
    <w:rsid w:val="0063568C"/>
    <w:rsid w:val="00646EB4"/>
    <w:rsid w:val="00651D06"/>
    <w:rsid w:val="00662E58"/>
    <w:rsid w:val="00667C87"/>
    <w:rsid w:val="006749C7"/>
    <w:rsid w:val="0069239F"/>
    <w:rsid w:val="006A1F7B"/>
    <w:rsid w:val="006B3B14"/>
    <w:rsid w:val="006C07C1"/>
    <w:rsid w:val="006F5F08"/>
    <w:rsid w:val="007070AE"/>
    <w:rsid w:val="007434C9"/>
    <w:rsid w:val="00792A0D"/>
    <w:rsid w:val="00797A43"/>
    <w:rsid w:val="007A734E"/>
    <w:rsid w:val="007B455C"/>
    <w:rsid w:val="007C2C73"/>
    <w:rsid w:val="007C4BA8"/>
    <w:rsid w:val="007D55DF"/>
    <w:rsid w:val="00810616"/>
    <w:rsid w:val="00842F32"/>
    <w:rsid w:val="008908BB"/>
    <w:rsid w:val="008D102D"/>
    <w:rsid w:val="008D5D27"/>
    <w:rsid w:val="008E0383"/>
    <w:rsid w:val="008F5F8D"/>
    <w:rsid w:val="00902790"/>
    <w:rsid w:val="009527F3"/>
    <w:rsid w:val="0099794C"/>
    <w:rsid w:val="009C6794"/>
    <w:rsid w:val="009D025D"/>
    <w:rsid w:val="009D2256"/>
    <w:rsid w:val="00A07CD2"/>
    <w:rsid w:val="00A336B3"/>
    <w:rsid w:val="00A408B1"/>
    <w:rsid w:val="00A55D89"/>
    <w:rsid w:val="00A927E2"/>
    <w:rsid w:val="00AC1C60"/>
    <w:rsid w:val="00AD27E5"/>
    <w:rsid w:val="00AD6978"/>
    <w:rsid w:val="00B115A3"/>
    <w:rsid w:val="00B148B6"/>
    <w:rsid w:val="00B22B47"/>
    <w:rsid w:val="00B33573"/>
    <w:rsid w:val="00B64A06"/>
    <w:rsid w:val="00B97930"/>
    <w:rsid w:val="00BB5B41"/>
    <w:rsid w:val="00BC6C6F"/>
    <w:rsid w:val="00BD3442"/>
    <w:rsid w:val="00BE38C4"/>
    <w:rsid w:val="00C12FB1"/>
    <w:rsid w:val="00C332BD"/>
    <w:rsid w:val="00C67B11"/>
    <w:rsid w:val="00C931AA"/>
    <w:rsid w:val="00CB0DC1"/>
    <w:rsid w:val="00CC33F7"/>
    <w:rsid w:val="00CE20EC"/>
    <w:rsid w:val="00CE3BB8"/>
    <w:rsid w:val="00D23575"/>
    <w:rsid w:val="00D334FD"/>
    <w:rsid w:val="00D40464"/>
    <w:rsid w:val="00D45313"/>
    <w:rsid w:val="00D467AB"/>
    <w:rsid w:val="00D50E9C"/>
    <w:rsid w:val="00D82949"/>
    <w:rsid w:val="00DB776E"/>
    <w:rsid w:val="00DB7EA2"/>
    <w:rsid w:val="00DE5D76"/>
    <w:rsid w:val="00E03683"/>
    <w:rsid w:val="00E3385B"/>
    <w:rsid w:val="00E342E4"/>
    <w:rsid w:val="00E37A14"/>
    <w:rsid w:val="00E37DC4"/>
    <w:rsid w:val="00E43A0A"/>
    <w:rsid w:val="00E5344F"/>
    <w:rsid w:val="00E60DBB"/>
    <w:rsid w:val="00E646F2"/>
    <w:rsid w:val="00E75A0A"/>
    <w:rsid w:val="00E93BFF"/>
    <w:rsid w:val="00EA0B46"/>
    <w:rsid w:val="00EF552E"/>
    <w:rsid w:val="00EF6193"/>
    <w:rsid w:val="00F03BA8"/>
    <w:rsid w:val="00F0653B"/>
    <w:rsid w:val="00F343A1"/>
    <w:rsid w:val="00F44224"/>
    <w:rsid w:val="00F56961"/>
    <w:rsid w:val="00F63174"/>
    <w:rsid w:val="00F65DAD"/>
    <w:rsid w:val="00F81204"/>
    <w:rsid w:val="00F94058"/>
    <w:rsid w:val="00FA1FE4"/>
    <w:rsid w:val="00FD2D42"/>
    <w:rsid w:val="00FE570A"/>
    <w:rsid w:val="00FF43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1E8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7C1"/>
    <w:rPr>
      <w:rFonts w:ascii="Arial" w:hAnsi="Arial"/>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7C1"/>
    <w:pPr>
      <w:tabs>
        <w:tab w:val="center" w:pos="4320"/>
        <w:tab w:val="right" w:pos="8640"/>
      </w:tabs>
    </w:pPr>
  </w:style>
  <w:style w:type="character" w:customStyle="1" w:styleId="HeaderChar">
    <w:name w:val="Header Char"/>
    <w:link w:val="Header"/>
    <w:uiPriority w:val="99"/>
    <w:rsid w:val="006C07C1"/>
    <w:rPr>
      <w:rFonts w:ascii="Arial" w:hAnsi="Arial"/>
      <w:sz w:val="20"/>
      <w:szCs w:val="24"/>
    </w:rPr>
  </w:style>
  <w:style w:type="paragraph" w:styleId="Footer">
    <w:name w:val="footer"/>
    <w:basedOn w:val="Normal"/>
    <w:link w:val="FooterChar"/>
    <w:uiPriority w:val="99"/>
    <w:unhideWhenUsed/>
    <w:rsid w:val="006C07C1"/>
    <w:pPr>
      <w:tabs>
        <w:tab w:val="center" w:pos="4320"/>
        <w:tab w:val="right" w:pos="8640"/>
      </w:tabs>
    </w:pPr>
  </w:style>
  <w:style w:type="character" w:customStyle="1" w:styleId="FooterChar">
    <w:name w:val="Footer Char"/>
    <w:link w:val="Footer"/>
    <w:uiPriority w:val="99"/>
    <w:rsid w:val="006C07C1"/>
    <w:rPr>
      <w:rFonts w:ascii="Arial" w:hAnsi="Arial"/>
      <w:sz w:val="20"/>
      <w:szCs w:val="24"/>
    </w:rPr>
  </w:style>
  <w:style w:type="character" w:styleId="PageNumber">
    <w:name w:val="page number"/>
    <w:basedOn w:val="DefaultParagraphFont"/>
    <w:uiPriority w:val="99"/>
    <w:semiHidden/>
    <w:unhideWhenUsed/>
    <w:rsid w:val="006C07C1"/>
  </w:style>
  <w:style w:type="paragraph" w:styleId="ListParagraph">
    <w:name w:val="List Paragraph"/>
    <w:basedOn w:val="Normal"/>
    <w:uiPriority w:val="34"/>
    <w:qFormat/>
    <w:rsid w:val="006C07C1"/>
    <w:pPr>
      <w:ind w:left="720"/>
      <w:contextualSpacing/>
    </w:pPr>
  </w:style>
  <w:style w:type="paragraph" w:styleId="BalloonText">
    <w:name w:val="Balloon Text"/>
    <w:basedOn w:val="Normal"/>
    <w:link w:val="BalloonTextChar"/>
    <w:uiPriority w:val="99"/>
    <w:semiHidden/>
    <w:unhideWhenUsed/>
    <w:rsid w:val="006C07C1"/>
    <w:rPr>
      <w:rFonts w:ascii="Tahoma" w:hAnsi="Tahoma" w:cs="Tahoma"/>
      <w:sz w:val="16"/>
      <w:szCs w:val="16"/>
    </w:rPr>
  </w:style>
  <w:style w:type="character" w:customStyle="1" w:styleId="BalloonTextChar">
    <w:name w:val="Balloon Text Char"/>
    <w:link w:val="BalloonText"/>
    <w:uiPriority w:val="99"/>
    <w:semiHidden/>
    <w:rsid w:val="006C07C1"/>
    <w:rPr>
      <w:rFonts w:ascii="Tahoma" w:hAnsi="Tahoma" w:cs="Tahoma"/>
      <w:sz w:val="16"/>
      <w:szCs w:val="16"/>
    </w:rPr>
  </w:style>
  <w:style w:type="table" w:styleId="TableGrid">
    <w:name w:val="Table Grid"/>
    <w:basedOn w:val="TableNormal"/>
    <w:uiPriority w:val="59"/>
    <w:rsid w:val="000B2E95"/>
    <w:rPr>
      <w:rFonts w:asciiTheme="minorHAnsi" w:eastAsiaTheme="minorHAnsi"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7C1"/>
    <w:rPr>
      <w:rFonts w:ascii="Arial" w:hAnsi="Arial"/>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7C1"/>
    <w:pPr>
      <w:tabs>
        <w:tab w:val="center" w:pos="4320"/>
        <w:tab w:val="right" w:pos="8640"/>
      </w:tabs>
    </w:pPr>
  </w:style>
  <w:style w:type="character" w:customStyle="1" w:styleId="HeaderChar">
    <w:name w:val="Header Char"/>
    <w:link w:val="Header"/>
    <w:uiPriority w:val="99"/>
    <w:rsid w:val="006C07C1"/>
    <w:rPr>
      <w:rFonts w:ascii="Arial" w:hAnsi="Arial"/>
      <w:sz w:val="20"/>
      <w:szCs w:val="24"/>
    </w:rPr>
  </w:style>
  <w:style w:type="paragraph" w:styleId="Footer">
    <w:name w:val="footer"/>
    <w:basedOn w:val="Normal"/>
    <w:link w:val="FooterChar"/>
    <w:uiPriority w:val="99"/>
    <w:unhideWhenUsed/>
    <w:rsid w:val="006C07C1"/>
    <w:pPr>
      <w:tabs>
        <w:tab w:val="center" w:pos="4320"/>
        <w:tab w:val="right" w:pos="8640"/>
      </w:tabs>
    </w:pPr>
  </w:style>
  <w:style w:type="character" w:customStyle="1" w:styleId="FooterChar">
    <w:name w:val="Footer Char"/>
    <w:link w:val="Footer"/>
    <w:uiPriority w:val="99"/>
    <w:rsid w:val="006C07C1"/>
    <w:rPr>
      <w:rFonts w:ascii="Arial" w:hAnsi="Arial"/>
      <w:sz w:val="20"/>
      <w:szCs w:val="24"/>
    </w:rPr>
  </w:style>
  <w:style w:type="character" w:styleId="PageNumber">
    <w:name w:val="page number"/>
    <w:basedOn w:val="DefaultParagraphFont"/>
    <w:uiPriority w:val="99"/>
    <w:semiHidden/>
    <w:unhideWhenUsed/>
    <w:rsid w:val="006C07C1"/>
  </w:style>
  <w:style w:type="paragraph" w:styleId="ListParagraph">
    <w:name w:val="List Paragraph"/>
    <w:basedOn w:val="Normal"/>
    <w:uiPriority w:val="34"/>
    <w:qFormat/>
    <w:rsid w:val="006C07C1"/>
    <w:pPr>
      <w:ind w:left="720"/>
      <w:contextualSpacing/>
    </w:pPr>
  </w:style>
  <w:style w:type="paragraph" w:styleId="BalloonText">
    <w:name w:val="Balloon Text"/>
    <w:basedOn w:val="Normal"/>
    <w:link w:val="BalloonTextChar"/>
    <w:uiPriority w:val="99"/>
    <w:semiHidden/>
    <w:unhideWhenUsed/>
    <w:rsid w:val="006C07C1"/>
    <w:rPr>
      <w:rFonts w:ascii="Tahoma" w:hAnsi="Tahoma" w:cs="Tahoma"/>
      <w:sz w:val="16"/>
      <w:szCs w:val="16"/>
    </w:rPr>
  </w:style>
  <w:style w:type="character" w:customStyle="1" w:styleId="BalloonTextChar">
    <w:name w:val="Balloon Text Char"/>
    <w:link w:val="BalloonText"/>
    <w:uiPriority w:val="99"/>
    <w:semiHidden/>
    <w:rsid w:val="006C07C1"/>
    <w:rPr>
      <w:rFonts w:ascii="Tahoma" w:hAnsi="Tahoma" w:cs="Tahoma"/>
      <w:sz w:val="16"/>
      <w:szCs w:val="16"/>
    </w:rPr>
  </w:style>
  <w:style w:type="table" w:styleId="TableGrid">
    <w:name w:val="Table Grid"/>
    <w:basedOn w:val="TableNormal"/>
    <w:uiPriority w:val="59"/>
    <w:rsid w:val="000B2E95"/>
    <w:rPr>
      <w:rFonts w:asciiTheme="minorHAnsi" w:eastAsiaTheme="minorHAnsi"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7958379">
      <w:bodyDiv w:val="1"/>
      <w:marLeft w:val="0"/>
      <w:marRight w:val="0"/>
      <w:marTop w:val="0"/>
      <w:marBottom w:val="0"/>
      <w:divBdr>
        <w:top w:val="none" w:sz="0" w:space="0" w:color="auto"/>
        <w:left w:val="none" w:sz="0" w:space="0" w:color="auto"/>
        <w:bottom w:val="none" w:sz="0" w:space="0" w:color="auto"/>
        <w:right w:val="none" w:sz="0" w:space="0" w:color="auto"/>
      </w:divBdr>
    </w:div>
    <w:div w:id="154096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header" Target="header3.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olivierik:Documents:PERSONAL:MILTON%20SOFTBALL:Templates:MGS-Letterhea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MGS-Letterhead-Template.dotx</Template>
  <TotalTime>37</TotalTime>
  <Pages>4</Pages>
  <Words>290</Words>
  <Characters>1518</Characters>
  <Application>Microsoft Macintosh Word</Application>
  <DocSecurity>0</DocSecurity>
  <Lines>52</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Olivieri</dc:creator>
  <cp:lastModifiedBy>Kevin Olivieri</cp:lastModifiedBy>
  <cp:revision>23</cp:revision>
  <cp:lastPrinted>2013-01-27T15:56:00Z</cp:lastPrinted>
  <dcterms:created xsi:type="dcterms:W3CDTF">2014-06-13T18:49:00Z</dcterms:created>
  <dcterms:modified xsi:type="dcterms:W3CDTF">2014-06-13T19:28:00Z</dcterms:modified>
</cp:coreProperties>
</file>